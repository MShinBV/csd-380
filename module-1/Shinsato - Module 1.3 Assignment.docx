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09E8" w14:textId="48FFAECF" w:rsidR="00E81978" w:rsidRDefault="00000000">
      <w:pPr>
        <w:pStyle w:val="Title"/>
      </w:pPr>
      <w:sdt>
        <w:sdtPr>
          <w:alias w:val="Title:"/>
          <w:tag w:val="Title:"/>
          <w:id w:val="726351117"/>
          <w:placeholder>
            <w:docPart w:val="A1A73679CBD348C4977F5AD253CC46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F51526">
            <w:t>The History of DevOps</w:t>
          </w:r>
        </w:sdtContent>
      </w:sdt>
    </w:p>
    <w:p w14:paraId="3F6BE6F1" w14:textId="609BC4E5" w:rsidR="00B823AA" w:rsidRDefault="00BD299D" w:rsidP="00B823AA">
      <w:pPr>
        <w:pStyle w:val="Title2"/>
      </w:pPr>
      <w:r>
        <w:t>Shinsato, Miles</w:t>
      </w:r>
    </w:p>
    <w:p w14:paraId="29878757" w14:textId="5083E71C" w:rsidR="00E81978" w:rsidRDefault="005A3025" w:rsidP="00B823AA">
      <w:pPr>
        <w:pStyle w:val="Title2"/>
      </w:pPr>
      <w:r>
        <w:t xml:space="preserve">Bellevue University, </w:t>
      </w:r>
      <w:r w:rsidR="006D1A37">
        <w:t>CSD-3</w:t>
      </w:r>
      <w:r w:rsidR="00F51526">
        <w:t>80</w:t>
      </w:r>
    </w:p>
    <w:p w14:paraId="710A1652" w14:textId="6834B034" w:rsidR="005A3025" w:rsidRDefault="006D1A37" w:rsidP="00B823AA">
      <w:pPr>
        <w:pStyle w:val="Title2"/>
      </w:pPr>
      <w:r>
        <w:t xml:space="preserve">Assignment </w:t>
      </w:r>
      <w:r w:rsidR="00F51526">
        <w:t>1.3</w:t>
      </w:r>
    </w:p>
    <w:p w14:paraId="4A9493F8" w14:textId="72885376" w:rsidR="005A3025" w:rsidRDefault="00F51526" w:rsidP="00B823AA">
      <w:pPr>
        <w:pStyle w:val="Title2"/>
      </w:pPr>
      <w:r>
        <w:t>October 2</w:t>
      </w:r>
      <w:r w:rsidR="005F66C4">
        <w:t>4</w:t>
      </w:r>
      <w:r>
        <w:t>, 2026</w:t>
      </w:r>
    </w:p>
    <w:p w14:paraId="5818D45F" w14:textId="60F80D34" w:rsidR="00E81978" w:rsidRDefault="00000000" w:rsidP="00F478FE">
      <w:pPr>
        <w:pStyle w:val="SectionTitle"/>
      </w:pPr>
      <w:sdt>
        <w:sdtPr>
          <w:alias w:val="Section title:"/>
          <w:tag w:val="Section title:"/>
          <w:id w:val="984196707"/>
          <w:placeholder>
            <w:docPart w:val="65F71D36B55A446FB3FD9E022EB10E9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F51526">
            <w:t>The History of DevOps</w:t>
          </w:r>
        </w:sdtContent>
      </w:sdt>
    </w:p>
    <w:p w14:paraId="0275114B" w14:textId="736B58E6" w:rsidR="00E81978" w:rsidRDefault="005A3025" w:rsidP="00C31D30">
      <w:pPr>
        <w:pStyle w:val="Heading2"/>
      </w:pPr>
      <w:r>
        <w:t>Introduction</w:t>
      </w:r>
    </w:p>
    <w:p w14:paraId="02B8BFB9" w14:textId="19FC8CBC" w:rsidR="000819C1" w:rsidRDefault="004F7051" w:rsidP="000819C1">
      <w:r>
        <w:t>Around the mid to late 2000s, a trend began to emerge in the software development community, frustration</w:t>
      </w:r>
      <w:r w:rsidR="009A6140">
        <w:t xml:space="preserve"> to </w:t>
      </w:r>
      <w:r w:rsidR="00CF7561">
        <w:t>inefficient or ineffective practices.</w:t>
      </w:r>
      <w:r w:rsidR="00F302F4">
        <w:t xml:space="preserve"> </w:t>
      </w:r>
      <w:r w:rsidR="005B579E">
        <w:t xml:space="preserve">DevOps was theorized </w:t>
      </w:r>
      <w:proofErr w:type="gramStart"/>
      <w:r w:rsidR="00FB69D5">
        <w:t xml:space="preserve">as a way </w:t>
      </w:r>
      <w:r w:rsidR="005B579E">
        <w:t>to</w:t>
      </w:r>
      <w:proofErr w:type="gramEnd"/>
      <w:r w:rsidR="005B579E">
        <w:t xml:space="preserve"> help </w:t>
      </w:r>
      <w:r w:rsidR="00A90345">
        <w:t>address challenges found in software development and operations</w:t>
      </w:r>
      <w:r w:rsidR="000628D2">
        <w:t xml:space="preserve">. </w:t>
      </w:r>
      <w:r w:rsidR="00460F74">
        <w:t xml:space="preserve">DevOps is not so much a </w:t>
      </w:r>
      <w:r w:rsidR="003A5464">
        <w:t xml:space="preserve">single </w:t>
      </w:r>
      <w:r w:rsidR="009F1FF9">
        <w:t>practice, but a collection of practices</w:t>
      </w:r>
      <w:r w:rsidR="00F2186C">
        <w:t xml:space="preserve">. Three of the most influential movements were the Lean Movement, the Agile Manifesto, and the Continuous Delivery Movement. Each of these contributed to what is now recognized as DevOps through an emphasis on </w:t>
      </w:r>
      <w:r w:rsidR="008D4CC4">
        <w:t xml:space="preserve">efficient, collaborative, and constant improvements throughout a process. </w:t>
      </w:r>
    </w:p>
    <w:p w14:paraId="69140AF6" w14:textId="38629A8D" w:rsidR="00274B06" w:rsidRDefault="00274B06" w:rsidP="000819C1">
      <w:r>
        <w:t xml:space="preserve">I consider the most insightful piece about DevOps </w:t>
      </w:r>
      <w:proofErr w:type="gramStart"/>
      <w:r>
        <w:t>is</w:t>
      </w:r>
      <w:proofErr w:type="gramEnd"/>
      <w:r>
        <w:t xml:space="preserve"> that it is </w:t>
      </w:r>
      <w:r w:rsidR="00D65905">
        <w:t>truly about a change in though</w:t>
      </w:r>
      <w:r w:rsidR="007A77D5">
        <w:t>t</w:t>
      </w:r>
      <w:r w:rsidR="00D65905">
        <w:t xml:space="preserve"> processes. It isn’t about getting the newest technology, but changing how a team works</w:t>
      </w:r>
      <w:r w:rsidR="00DA66EA">
        <w:t xml:space="preserve">, communicates, and influence each other in the workplace. </w:t>
      </w:r>
      <w:r w:rsidR="00A877C5">
        <w:t xml:space="preserve">At </w:t>
      </w:r>
      <w:r w:rsidR="00007230">
        <w:t>its</w:t>
      </w:r>
      <w:r w:rsidR="00A877C5">
        <w:t xml:space="preserve"> core, a team of people that can </w:t>
      </w:r>
      <w:r w:rsidR="003F3F1B">
        <w:t>function at a high level together will outperform a</w:t>
      </w:r>
      <w:r w:rsidR="00007230">
        <w:t>ny</w:t>
      </w:r>
      <w:r w:rsidR="003F3F1B">
        <w:t xml:space="preserve"> team of the best individual contributors</w:t>
      </w:r>
      <w:r w:rsidR="00007230">
        <w:t xml:space="preserve"> that do not mesh well with each other. </w:t>
      </w:r>
      <w:r w:rsidR="00DB5589">
        <w:t xml:space="preserve">Additionally, while technology will continuously evolve, the people and processes </w:t>
      </w:r>
      <w:r w:rsidR="00495B8C">
        <w:t xml:space="preserve">behind it must also be willing to evolve as well. </w:t>
      </w:r>
    </w:p>
    <w:p w14:paraId="2F8D8E3A" w14:textId="2C97076F" w:rsidR="00224B0D" w:rsidRPr="000819C1" w:rsidRDefault="00BA3AF9" w:rsidP="000819C1">
      <w:proofErr w:type="spellStart"/>
      <w:r>
        <w:t>DevOpsDays</w:t>
      </w:r>
      <w:proofErr w:type="spellEnd"/>
      <w:r>
        <w:t xml:space="preserve"> is wh</w:t>
      </w:r>
      <w:r w:rsidR="005620FC">
        <w:t>at truly helped popularize the movement</w:t>
      </w:r>
      <w:r w:rsidR="001057F7">
        <w:t xml:space="preserve">. In 2009, the first </w:t>
      </w:r>
      <w:proofErr w:type="spellStart"/>
      <w:r w:rsidR="001057F7">
        <w:t>DevOpsDays</w:t>
      </w:r>
      <w:proofErr w:type="spellEnd"/>
      <w:r w:rsidR="00C14447">
        <w:t xml:space="preserve"> conference</w:t>
      </w:r>
      <w:r w:rsidR="001057F7">
        <w:t xml:space="preserve"> was held in Ghent, Belgium</w:t>
      </w:r>
      <w:r w:rsidR="00984A9F">
        <w:t xml:space="preserve">. This was </w:t>
      </w:r>
      <w:r w:rsidR="00E249F4">
        <w:t>founded by Belgian IT consul</w:t>
      </w:r>
      <w:r w:rsidR="00C95F06">
        <w:t>t</w:t>
      </w:r>
      <w:r w:rsidR="006209E2">
        <w:t>,</w:t>
      </w:r>
      <w:r w:rsidR="00427C40">
        <w:t xml:space="preserve"> Patrick Debois,</w:t>
      </w:r>
      <w:r w:rsidR="00C95F06">
        <w:t xml:space="preserve"> who has since </w:t>
      </w:r>
      <w:r w:rsidR="00265D5C">
        <w:t>co-authored</w:t>
      </w:r>
      <w:r w:rsidR="00C95F06">
        <w:t xml:space="preserve"> the book on DevOps, the DevOps Handbook.</w:t>
      </w:r>
      <w:r w:rsidR="00007532">
        <w:t xml:space="preserve"> Since 2009, </w:t>
      </w:r>
      <w:proofErr w:type="spellStart"/>
      <w:r w:rsidR="002579D5">
        <w:t>DevOpsDays</w:t>
      </w:r>
      <w:proofErr w:type="spellEnd"/>
      <w:r w:rsidR="002579D5">
        <w:t xml:space="preserve"> has become an event that happens in multiple countries</w:t>
      </w:r>
      <w:r w:rsidR="00592080">
        <w:t>, multiple times a year.</w:t>
      </w:r>
    </w:p>
    <w:p w14:paraId="14F69EF9" w14:textId="15477FC8" w:rsidR="005A3025" w:rsidRDefault="003B030A" w:rsidP="005A3025">
      <w:pPr>
        <w:pStyle w:val="Heading2"/>
      </w:pPr>
      <w:r>
        <w:t>The Lean Movement</w:t>
      </w:r>
    </w:p>
    <w:p w14:paraId="397BC9F8" w14:textId="57FE4BC5" w:rsidR="00FA65D6" w:rsidRDefault="00FA65D6" w:rsidP="003B030A">
      <w:r>
        <w:t xml:space="preserve">The </w:t>
      </w:r>
      <w:r w:rsidR="007E1C8B">
        <w:t>movement</w:t>
      </w:r>
      <w:r w:rsidR="00494081">
        <w:t xml:space="preserve"> </w:t>
      </w:r>
      <w:r w:rsidR="00CD36A1">
        <w:t>I want to highlight</w:t>
      </w:r>
      <w:r w:rsidR="007E1C8B">
        <w:t xml:space="preserve"> first is the Lean Movement. While</w:t>
      </w:r>
      <w:r w:rsidR="00CD36A1">
        <w:t xml:space="preserve"> </w:t>
      </w:r>
      <w:r w:rsidR="007E1C8B">
        <w:t>the</w:t>
      </w:r>
      <w:r w:rsidR="00CD36A1">
        <w:t xml:space="preserve"> Lean Movement </w:t>
      </w:r>
      <w:r w:rsidR="004C6707">
        <w:t>has</w:t>
      </w:r>
      <w:r w:rsidR="00CD36A1">
        <w:t xml:space="preserve"> it</w:t>
      </w:r>
      <w:r w:rsidR="00713F46">
        <w:t>s</w:t>
      </w:r>
      <w:r w:rsidR="00CD36A1">
        <w:t xml:space="preserve"> origins in the </w:t>
      </w:r>
      <w:r w:rsidR="007E1C8B">
        <w:t xml:space="preserve">automotive industry with </w:t>
      </w:r>
      <w:r w:rsidR="00690BA5">
        <w:t xml:space="preserve">Ford and </w:t>
      </w:r>
      <w:r w:rsidR="007E1C8B">
        <w:t>Toyota</w:t>
      </w:r>
      <w:r w:rsidR="00690BA5">
        <w:t xml:space="preserve"> (</w:t>
      </w:r>
      <w:r w:rsidR="004C6707">
        <w:t xml:space="preserve">Lean Enterprise </w:t>
      </w:r>
      <w:r w:rsidR="004C6707">
        <w:lastRenderedPageBreak/>
        <w:t>Institute, n.d.)</w:t>
      </w:r>
      <w:r w:rsidR="00C56EB1">
        <w:t xml:space="preserve"> in the early to mid 1900s</w:t>
      </w:r>
      <w:r w:rsidR="007E1C8B">
        <w:t xml:space="preserve">, the practices translate well to software development. </w:t>
      </w:r>
      <w:r w:rsidR="00C56EB1">
        <w:t xml:space="preserve">The core practices </w:t>
      </w:r>
      <w:r w:rsidR="001216F3">
        <w:t xml:space="preserve">of the Lean methodology </w:t>
      </w:r>
      <w:r w:rsidR="00C513EB">
        <w:t xml:space="preserve">break down into five </w:t>
      </w:r>
      <w:r w:rsidR="009641A3">
        <w:t>areas</w:t>
      </w:r>
      <w:r w:rsidR="00C513EB">
        <w:t>: identify value, map the Value Stream, create flow, establish pull, and seek perfection. (Lean Enterprise Institute, n.d.).</w:t>
      </w:r>
      <w:r w:rsidR="001216F3">
        <w:t xml:space="preserve"> </w:t>
      </w:r>
      <w:r w:rsidR="00401BB3">
        <w:t>These are guiding principles rather than a strict sequence of steps</w:t>
      </w:r>
      <w:r w:rsidR="00BC4D2F">
        <w:t>,</w:t>
      </w:r>
      <w:r w:rsidR="0003044D">
        <w:t xml:space="preserve"> and they help organizations identify </w:t>
      </w:r>
      <w:r w:rsidR="00234595">
        <w:t xml:space="preserve">the </w:t>
      </w:r>
      <w:r w:rsidR="007A5C99">
        <w:t>needs</w:t>
      </w:r>
      <w:r w:rsidR="00234595">
        <w:t xml:space="preserve"> of customers</w:t>
      </w:r>
      <w:r w:rsidR="007A5C99">
        <w:t xml:space="preserve">, </w:t>
      </w:r>
      <w:r w:rsidR="000760E5">
        <w:t xml:space="preserve">visualizing the </w:t>
      </w:r>
      <w:r w:rsidR="00286881">
        <w:t>process of delivering value</w:t>
      </w:r>
      <w:r w:rsidR="000760E5">
        <w:t>,</w:t>
      </w:r>
      <w:r w:rsidR="00BC4D2F">
        <w:t xml:space="preserve"> eliminating waste,</w:t>
      </w:r>
      <w:r w:rsidR="00EA1A58">
        <w:t xml:space="preserve"> </w:t>
      </w:r>
      <w:r w:rsidR="0060258A">
        <w:t xml:space="preserve">and </w:t>
      </w:r>
      <w:r w:rsidR="00295C74">
        <w:t xml:space="preserve">improving quality and </w:t>
      </w:r>
      <w:r w:rsidR="0060258A">
        <w:t>efficiency (Atlassian, n.d.)</w:t>
      </w:r>
      <w:r w:rsidR="00295C74">
        <w:t xml:space="preserve">. </w:t>
      </w:r>
      <w:r w:rsidR="00F257C4">
        <w:t xml:space="preserve">It’s easy to see how this can be translated from the automotive industry and into something like software development. </w:t>
      </w:r>
    </w:p>
    <w:p w14:paraId="35D3AB53" w14:textId="61A8A91F" w:rsidR="00F257C4" w:rsidRDefault="000D597C" w:rsidP="003B030A">
      <w:r>
        <w:t>There are two core</w:t>
      </w:r>
      <w:r w:rsidR="0086611C">
        <w:t xml:space="preserve"> pieces from</w:t>
      </w:r>
      <w:r>
        <w:t xml:space="preserve"> the</w:t>
      </w:r>
      <w:r w:rsidR="0086611C">
        <w:t xml:space="preserve"> Le</w:t>
      </w:r>
      <w:r w:rsidR="00126E82">
        <w:t>a</w:t>
      </w:r>
      <w:r w:rsidR="0086611C">
        <w:t xml:space="preserve">n </w:t>
      </w:r>
      <w:r>
        <w:t>methodology:</w:t>
      </w:r>
      <w:r w:rsidR="0086611C">
        <w:t xml:space="preserve"> continuous improvement</w:t>
      </w:r>
      <w:r>
        <w:t xml:space="preserve"> and respect for </w:t>
      </w:r>
      <w:r w:rsidR="00A2610F">
        <w:t>the people doing the work (Atlassian, n.d</w:t>
      </w:r>
      <w:r w:rsidR="00E84C25">
        <w:t>.</w:t>
      </w:r>
      <w:r w:rsidR="00A2610F">
        <w:t>)</w:t>
      </w:r>
      <w:r w:rsidR="0086611C">
        <w:t xml:space="preserve">. It </w:t>
      </w:r>
      <w:r w:rsidR="00F60F79">
        <w:t xml:space="preserve">challenges </w:t>
      </w:r>
      <w:r w:rsidR="00A2610F">
        <w:t xml:space="preserve">people </w:t>
      </w:r>
      <w:r w:rsidR="00F60F79">
        <w:t>to not accept an inefficient process, but to find ways to optimize the process</w:t>
      </w:r>
      <w:r w:rsidR="007758B7">
        <w:t>es</w:t>
      </w:r>
      <w:r w:rsidR="00F60F79">
        <w:t xml:space="preserve"> after identifying the issue</w:t>
      </w:r>
      <w:r w:rsidR="007758B7">
        <w:t>.</w:t>
      </w:r>
      <w:r w:rsidR="00126E82">
        <w:t xml:space="preserve"> Lean prioritizes </w:t>
      </w:r>
      <w:r w:rsidR="00617F91">
        <w:t>regularly finding friction points and seeking ways to solve them at its root</w:t>
      </w:r>
      <w:r w:rsidR="00706F31">
        <w:t xml:space="preserve"> while understanding the way it affects those who are doing the work to make things progress. </w:t>
      </w:r>
      <w:r w:rsidR="00617F91">
        <w:t xml:space="preserve"> </w:t>
      </w:r>
    </w:p>
    <w:p w14:paraId="7FB13ECC" w14:textId="1C06A4AD" w:rsidR="005E6DCB" w:rsidRDefault="005139AA" w:rsidP="003B030A">
      <w:r>
        <w:t xml:space="preserve">These principles helped influence DevOps by encouraging teams to improve </w:t>
      </w:r>
      <w:r w:rsidR="0046312D">
        <w:t xml:space="preserve">the entire software delivery process instead of focusing on individual tasks. I find this especially important since working harder does not mean working efficiently. </w:t>
      </w:r>
      <w:r w:rsidR="00257687">
        <w:t xml:space="preserve">Often time, improving a process, while sometimes time consuming, can produce a </w:t>
      </w:r>
      <w:r w:rsidR="00850116">
        <w:t xml:space="preserve">better </w:t>
      </w:r>
      <w:r w:rsidR="00257687">
        <w:t xml:space="preserve">workflow in the long run, being much more </w:t>
      </w:r>
      <w:r w:rsidR="00850116">
        <w:t>efficient overall and delivering a better result.</w:t>
      </w:r>
    </w:p>
    <w:p w14:paraId="62163C20" w14:textId="312A1CAF" w:rsidR="00C61A8D" w:rsidRPr="00C31D30" w:rsidRDefault="003B030A" w:rsidP="00C61A8D">
      <w:pPr>
        <w:pStyle w:val="Heading2"/>
      </w:pPr>
      <w:r>
        <w:t>The Agile Manifesto</w:t>
      </w:r>
    </w:p>
    <w:p w14:paraId="24402D54" w14:textId="6D317B91" w:rsidR="00841662" w:rsidRDefault="003B030A" w:rsidP="003B030A">
      <w:r>
        <w:t>Looking</w:t>
      </w:r>
      <w:r w:rsidR="002D216B">
        <w:t xml:space="preserve"> at another major influence on DevOps would be the Agile Manifesto. </w:t>
      </w:r>
      <w:r w:rsidR="009D32DB">
        <w:t xml:space="preserve">Its origins come from a group of seventeen software development professionals that met in 2001 </w:t>
      </w:r>
      <w:r w:rsidR="005244D1">
        <w:t>at</w:t>
      </w:r>
      <w:r w:rsidR="006A7C5F">
        <w:t xml:space="preserve"> a</w:t>
      </w:r>
      <w:r w:rsidR="005244D1">
        <w:t xml:space="preserve"> ski resort </w:t>
      </w:r>
      <w:r w:rsidR="009D32DB">
        <w:t xml:space="preserve">in Utah to </w:t>
      </w:r>
      <w:r w:rsidR="00F74510">
        <w:t>discuss better approaches to developing software</w:t>
      </w:r>
      <w:r w:rsidR="005244D1">
        <w:t>.</w:t>
      </w:r>
      <w:r w:rsidR="00495466">
        <w:t xml:space="preserve"> (</w:t>
      </w:r>
      <w:r w:rsidR="0052403B">
        <w:rPr>
          <w:i/>
          <w:iCs/>
        </w:rPr>
        <w:t>Manifesto for Agile Software Development</w:t>
      </w:r>
      <w:r w:rsidR="00A238D4">
        <w:t xml:space="preserve">, 2001). </w:t>
      </w:r>
      <w:r w:rsidR="00EA4827">
        <w:t xml:space="preserve">The Agile Manifesto had four core </w:t>
      </w:r>
      <w:r w:rsidR="00F2102E">
        <w:t>focuses</w:t>
      </w:r>
      <w:r w:rsidR="00EA4827">
        <w:t xml:space="preserve"> to it: </w:t>
      </w:r>
      <w:r w:rsidR="00F2102E">
        <w:t xml:space="preserve">individuals and </w:t>
      </w:r>
      <w:r w:rsidR="00F2102E">
        <w:lastRenderedPageBreak/>
        <w:t>interactions, working software, customer collaboration, and responding to change.</w:t>
      </w:r>
      <w:r w:rsidR="002422AC">
        <w:t xml:space="preserve"> These seem simple enough, but the importance of those guiding lights cannot be understated. </w:t>
      </w:r>
    </w:p>
    <w:p w14:paraId="0C030418" w14:textId="1B1C5DEE" w:rsidR="00D225A6" w:rsidRDefault="006816A8" w:rsidP="00D225A6">
      <w:r>
        <w:t xml:space="preserve">Agile encourages developers to work in smaller </w:t>
      </w:r>
      <w:r w:rsidR="006A7C5F">
        <w:t>increments</w:t>
      </w:r>
      <w:r>
        <w:t xml:space="preserve">, seek feedback, and adapt as the feedback comes in. </w:t>
      </w:r>
      <w:r w:rsidR="00352F25">
        <w:t>The earlier feedback happens the better, since it makes it immensely easier to change and home in on what is needed.</w:t>
      </w:r>
      <w:r w:rsidR="00972A93">
        <w:t xml:space="preserve"> </w:t>
      </w:r>
      <w:r w:rsidR="00352F25">
        <w:t xml:space="preserve">Imagine a person was tasked to paint a </w:t>
      </w:r>
      <w:r w:rsidR="009D424E">
        <w:t xml:space="preserve">room blue and is </w:t>
      </w:r>
      <w:r w:rsidR="0040551B">
        <w:t xml:space="preserve">devasted to find out later that they painted the room baby blue instead of the intended navy blue because of vague direction from the customer. </w:t>
      </w:r>
      <w:r w:rsidR="00183A3F">
        <w:t xml:space="preserve">This would need the job to be completely redone, but if they were told the correct color after finishing one wall, it would have </w:t>
      </w:r>
      <w:r w:rsidR="00A91661">
        <w:t>saved</w:t>
      </w:r>
      <w:r w:rsidR="00183A3F">
        <w:t xml:space="preserve"> a lot of time and effort. This is why </w:t>
      </w:r>
      <w:r w:rsidR="00A91661">
        <w:t>early,</w:t>
      </w:r>
      <w:r w:rsidR="00183A3F">
        <w:t xml:space="preserve"> and constant feedback </w:t>
      </w:r>
      <w:r w:rsidR="00A91661">
        <w:t>is crucial in software development.</w:t>
      </w:r>
    </w:p>
    <w:p w14:paraId="1ECCC7E0" w14:textId="065A33A8" w:rsidR="00D225A6" w:rsidRDefault="00D225A6" w:rsidP="00D225A6">
      <w:r>
        <w:t xml:space="preserve">The communication and collaboration focus </w:t>
      </w:r>
      <w:r w:rsidR="00204362">
        <w:t>are</w:t>
      </w:r>
      <w:r>
        <w:t xml:space="preserve"> what I personally find the most important from the Agile Manifesto. Having the </w:t>
      </w:r>
      <w:r w:rsidR="00204362">
        <w:t xml:space="preserve">collaborative mindset, which DevOps extended towards both software development and IT operations is better than any tool or technology. </w:t>
      </w:r>
      <w:r w:rsidR="005A4512">
        <w:t>This allows teams to work together throughout the software lifecycle instead of treating development and deployment as separate responsibilities.</w:t>
      </w:r>
    </w:p>
    <w:p w14:paraId="2F4966A7" w14:textId="62332E76" w:rsidR="00F478FE" w:rsidRPr="00C31D30" w:rsidRDefault="003B030A" w:rsidP="00F478FE">
      <w:pPr>
        <w:pStyle w:val="Heading2"/>
      </w:pPr>
      <w:r>
        <w:t>The Continuous Delivery Movement</w:t>
      </w:r>
    </w:p>
    <w:p w14:paraId="006544CE" w14:textId="75471404" w:rsidR="0053441F" w:rsidRDefault="0090214D" w:rsidP="00F478FE">
      <w:pPr>
        <w:ind w:firstLine="0"/>
      </w:pPr>
      <w:r>
        <w:tab/>
      </w:r>
      <w:r w:rsidR="002F43DB">
        <w:t xml:space="preserve">With the </w:t>
      </w:r>
      <w:r w:rsidR="00961CB2">
        <w:t xml:space="preserve">focus on Agile practices, organizations also </w:t>
      </w:r>
      <w:r w:rsidR="00067C20">
        <w:t>needed</w:t>
      </w:r>
      <w:r w:rsidR="00961CB2">
        <w:t xml:space="preserve"> to </w:t>
      </w:r>
      <w:r w:rsidR="00067C20">
        <w:t xml:space="preserve">be able to </w:t>
      </w:r>
      <w:r w:rsidR="009D620B">
        <w:t xml:space="preserve">efficiently and reliably test </w:t>
      </w:r>
      <w:r w:rsidR="003D4727">
        <w:t>the frequent releases an</w:t>
      </w:r>
      <w:r w:rsidR="00067C20">
        <w:t>d</w:t>
      </w:r>
      <w:r w:rsidR="003D4727">
        <w:t xml:space="preserve"> updates. </w:t>
      </w:r>
      <w:r w:rsidR="00067C20">
        <w:t xml:space="preserve">Continuous Delivery </w:t>
      </w:r>
      <w:r w:rsidR="001172FB">
        <w:t>helps address</w:t>
      </w:r>
      <w:r w:rsidR="00067C20">
        <w:t xml:space="preserve"> this challenge</w:t>
      </w:r>
      <w:r w:rsidR="008718FE">
        <w:t>. AWS explained</w:t>
      </w:r>
      <w:r w:rsidR="00170AFB">
        <w:t xml:space="preserve"> that</w:t>
      </w:r>
      <w:r w:rsidR="005C7DC8">
        <w:t xml:space="preserve"> “with continuous delivery, every code change is built, tested, and then pushed to a non-production testing or staging environment</w:t>
      </w:r>
      <w:r w:rsidR="00174FCF">
        <w:t>. There can be multiple, parallel test stages before a production deployment” (AWS, n.d.</w:t>
      </w:r>
      <w:r w:rsidR="009D1301">
        <w:t xml:space="preserve"> -a</w:t>
      </w:r>
      <w:r w:rsidR="00174FCF">
        <w:t xml:space="preserve">). Through Continuous Delivery, </w:t>
      </w:r>
      <w:r w:rsidR="008C77BE">
        <w:t xml:space="preserve">teams use automation to </w:t>
      </w:r>
      <w:r w:rsidR="00F4056D">
        <w:t>test software at multiple stages before it ever reaches the end user.</w:t>
      </w:r>
      <w:r w:rsidR="00170AFB">
        <w:t xml:space="preserve"> </w:t>
      </w:r>
      <w:r w:rsidR="000C5C78">
        <w:t xml:space="preserve">This helps identify </w:t>
      </w:r>
      <w:r w:rsidR="00146F40">
        <w:t>problems earlier and keeps updates ready for release when needed.</w:t>
      </w:r>
      <w:r w:rsidR="00D45D2E">
        <w:t xml:space="preserve"> </w:t>
      </w:r>
      <w:r w:rsidR="00F84A8A">
        <w:t>Since t</w:t>
      </w:r>
      <w:r w:rsidR="00170AFB">
        <w:t>h</w:t>
      </w:r>
      <w:r w:rsidR="009854B5">
        <w:t xml:space="preserve">ere can </w:t>
      </w:r>
      <w:r w:rsidR="00526EE8">
        <w:t xml:space="preserve">be </w:t>
      </w:r>
      <w:r w:rsidR="00526EE8">
        <w:lastRenderedPageBreak/>
        <w:t xml:space="preserve">multiple </w:t>
      </w:r>
      <w:r w:rsidR="005C4F4A">
        <w:t>updates</w:t>
      </w:r>
      <w:r w:rsidR="00F84A8A">
        <w:t xml:space="preserve"> </w:t>
      </w:r>
      <w:r w:rsidR="00DF4897">
        <w:t>moving through the testing and staging process, teams can maintain a steady flow of software</w:t>
      </w:r>
      <w:r w:rsidR="00593DD1">
        <w:t xml:space="preserve"> that is ready to go when needed.</w:t>
      </w:r>
    </w:p>
    <w:p w14:paraId="24BC809A" w14:textId="66BC7615" w:rsidR="00D12D59" w:rsidRDefault="00D12D59" w:rsidP="00F478FE">
      <w:pPr>
        <w:ind w:firstLine="0"/>
      </w:pPr>
      <w:r>
        <w:tab/>
        <w:t>A part that can be confusing is there is a difference between continuous delivery and continuous deployment. Continuous de</w:t>
      </w:r>
      <w:r w:rsidR="00E50945">
        <w:t xml:space="preserve">ployment </w:t>
      </w:r>
      <w:r w:rsidR="00570E8B">
        <w:t>automatically releases</w:t>
      </w:r>
      <w:r w:rsidR="00E50945">
        <w:t xml:space="preserve"> deployments on code </w:t>
      </w:r>
      <w:r w:rsidR="00570E8B">
        <w:t xml:space="preserve">changes to production </w:t>
      </w:r>
      <w:r w:rsidR="00E50945">
        <w:t xml:space="preserve">when </w:t>
      </w:r>
      <w:r w:rsidR="008041F3">
        <w:t xml:space="preserve">certain criteria, such as passing tests, are met. This would mean that changes </w:t>
      </w:r>
      <w:r w:rsidR="00E86913">
        <w:t xml:space="preserve">reach </w:t>
      </w:r>
      <w:r w:rsidR="008041F3">
        <w:t>end users, allowing for real-world usage</w:t>
      </w:r>
      <w:r w:rsidR="00EB170E">
        <w:t>,</w:t>
      </w:r>
      <w:r w:rsidR="008E398D">
        <w:t xml:space="preserve"> without </w:t>
      </w:r>
      <w:r w:rsidR="00EB170E">
        <w:t>the need for</w:t>
      </w:r>
      <w:r w:rsidR="008E398D">
        <w:t xml:space="preserve"> manual approval for each deployment</w:t>
      </w:r>
      <w:r w:rsidR="008041F3">
        <w:t xml:space="preserve">. Continuous delivery </w:t>
      </w:r>
      <w:r w:rsidR="00EB170E">
        <w:t>uses automated processes to build and test updates</w:t>
      </w:r>
      <w:r w:rsidR="0079215F">
        <w:t xml:space="preserve">, keeping the software ready to be </w:t>
      </w:r>
      <w:r w:rsidR="004059BC">
        <w:t>released</w:t>
      </w:r>
      <w:r w:rsidR="0079215F">
        <w:t xml:space="preserve">. Think of this as a prep and stage zone for updated code </w:t>
      </w:r>
      <w:r w:rsidR="00F357EB">
        <w:t xml:space="preserve">is checked and kept ready for future deployment. </w:t>
      </w:r>
    </w:p>
    <w:p w14:paraId="1C19A0AD" w14:textId="6AE70FD0" w:rsidR="009966E3" w:rsidRDefault="00194CBB" w:rsidP="00F478FE">
      <w:pPr>
        <w:ind w:firstLine="0"/>
      </w:pPr>
      <w:r>
        <w:tab/>
        <w:t xml:space="preserve">Continuous delivery </w:t>
      </w:r>
      <w:r w:rsidR="00F9506B">
        <w:t>I feel is important</w:t>
      </w:r>
      <w:r w:rsidR="00B32C22">
        <w:t xml:space="preserve"> to practice for </w:t>
      </w:r>
      <w:r w:rsidR="00FE5AF3">
        <w:t>several</w:t>
      </w:r>
      <w:r w:rsidR="00B32C22">
        <w:t xml:space="preserve"> reasons</w:t>
      </w:r>
      <w:r w:rsidR="00A76F40">
        <w:t>, but there are t</w:t>
      </w:r>
      <w:r w:rsidR="002D6134">
        <w:t xml:space="preserve">wo in particular that I find most beneficial. </w:t>
      </w:r>
      <w:r w:rsidR="00481681">
        <w:t xml:space="preserve">The first is that it uses automation </w:t>
      </w:r>
      <w:r w:rsidR="003D35C6">
        <w:t xml:space="preserve">to </w:t>
      </w:r>
      <w:r w:rsidR="00F2145D">
        <w:t xml:space="preserve">test, </w:t>
      </w:r>
      <w:r w:rsidR="0015472C">
        <w:t xml:space="preserve">integrate </w:t>
      </w:r>
      <w:r w:rsidR="00F2145D">
        <w:t xml:space="preserve">code, and </w:t>
      </w:r>
      <w:r w:rsidR="00C719EE">
        <w:t>prepare</w:t>
      </w:r>
      <w:r w:rsidR="00F2145D">
        <w:t xml:space="preserve"> it for deployment</w:t>
      </w:r>
      <w:r w:rsidR="0031139A">
        <w:t xml:space="preserve">. This </w:t>
      </w:r>
      <w:r w:rsidR="005E023D">
        <w:t>can reduce repetitive manual work and allow developers to focus</w:t>
      </w:r>
      <w:r w:rsidR="00C107E1">
        <w:t xml:space="preserve"> on other tasks</w:t>
      </w:r>
      <w:r w:rsidR="000C0500">
        <w:t>,</w:t>
      </w:r>
      <w:r w:rsidR="002F710E">
        <w:t xml:space="preserve"> which is my se</w:t>
      </w:r>
      <w:r w:rsidR="000E04A4">
        <w:t xml:space="preserve">cond reason I feel that continuous delivery </w:t>
      </w:r>
      <w:r w:rsidR="00B5776C">
        <w:t xml:space="preserve">is </w:t>
      </w:r>
      <w:r w:rsidR="00392CBA">
        <w:t>good</w:t>
      </w:r>
      <w:r w:rsidR="00B5776C">
        <w:t xml:space="preserve"> practice</w:t>
      </w:r>
      <w:r w:rsidR="003E152E">
        <w:t xml:space="preserve">. </w:t>
      </w:r>
      <w:r w:rsidR="00095BEC">
        <w:t xml:space="preserve">AWS </w:t>
      </w:r>
      <w:r w:rsidR="004F22CF">
        <w:t>has</w:t>
      </w:r>
      <w:r w:rsidR="00095BEC">
        <w:t xml:space="preserve"> highlighted a few other </w:t>
      </w:r>
      <w:r w:rsidR="00392CBA">
        <w:t>reasons that continuous delivery is beneficial</w:t>
      </w:r>
      <w:r w:rsidR="004F22CF">
        <w:t>. They stated that continuous delivery can improve code quality and help deliver updates faster. (AWS, n.d.</w:t>
      </w:r>
      <w:r w:rsidR="009D1301">
        <w:t>-b</w:t>
      </w:r>
      <w:r w:rsidR="004F22CF">
        <w:t>).</w:t>
      </w:r>
      <w:r w:rsidR="000B5EBC">
        <w:t xml:space="preserve"> </w:t>
      </w:r>
    </w:p>
    <w:p w14:paraId="65B063BE" w14:textId="40A7D578" w:rsidR="009966E3" w:rsidRPr="00C31D30" w:rsidRDefault="009966E3" w:rsidP="009966E3">
      <w:pPr>
        <w:pStyle w:val="Heading2"/>
      </w:pPr>
      <w:r>
        <w:t>Conclusion</w:t>
      </w:r>
    </w:p>
    <w:p w14:paraId="52B9265F" w14:textId="0C22492B" w:rsidR="009966E3" w:rsidRDefault="00D670BF" w:rsidP="00F478FE">
      <w:pPr>
        <w:ind w:firstLine="0"/>
      </w:pPr>
      <w:r>
        <w:tab/>
        <w:t xml:space="preserve">The history of DevOps shows how different movements </w:t>
      </w:r>
      <w:r w:rsidR="00F67EA5">
        <w:t xml:space="preserve">helped shape the way software developed, tested, and delivered today. </w:t>
      </w:r>
      <w:r w:rsidR="00456476">
        <w:t xml:space="preserve">The Lean Movement introduced the importance of eliminating waste and continuously improving processes. The Agile Manifesto emphasized communication, collaboration, and adapting to change. While the Continuous Delivery Movement focused on using automation to make software releases more reliable and efficient. Together, these </w:t>
      </w:r>
      <w:r w:rsidR="006B5588">
        <w:t>ideas helped establish the foundation for modern DevOps.</w:t>
      </w:r>
    </w:p>
    <w:p w14:paraId="172AE90F" w14:textId="4A5D846D" w:rsidR="006B5588" w:rsidRDefault="006B5588" w:rsidP="00F478FE">
      <w:pPr>
        <w:ind w:firstLine="0"/>
      </w:pPr>
      <w:r>
        <w:lastRenderedPageBreak/>
        <w:tab/>
        <w:t xml:space="preserve">Of these principles, I feel that communication and collaboration </w:t>
      </w:r>
      <w:r w:rsidR="00E16ECF">
        <w:t xml:space="preserve">to be the most important. New technologies and automation can make processes </w:t>
      </w:r>
      <w:r w:rsidR="00D17273">
        <w:t>more efficient and effective. However, they cannot replace a team th</w:t>
      </w:r>
      <w:r w:rsidR="00A566D7">
        <w:t>at</w:t>
      </w:r>
      <w:r w:rsidR="00D17273">
        <w:t xml:space="preserve"> </w:t>
      </w:r>
      <w:r w:rsidR="005B23D3">
        <w:t xml:space="preserve">works well together and </w:t>
      </w:r>
      <w:r w:rsidR="00A91507">
        <w:t>are</w:t>
      </w:r>
      <w:r w:rsidR="005B23D3">
        <w:t xml:space="preserve"> willing to not only learn from </w:t>
      </w:r>
      <w:r w:rsidR="00A91507">
        <w:t>mistakes but</w:t>
      </w:r>
      <w:r w:rsidR="006230C4">
        <w:t xml:space="preserve"> also teach</w:t>
      </w:r>
      <w:r w:rsidR="00A91507">
        <w:t xml:space="preserve"> each</w:t>
      </w:r>
      <w:r w:rsidR="006230C4">
        <w:t xml:space="preserve"> other</w:t>
      </w:r>
      <w:r w:rsidR="00A91507">
        <w:t>.</w:t>
      </w:r>
      <w:r w:rsidR="00A566D7">
        <w:t xml:space="preserve"> Additionally, this is something that </w:t>
      </w:r>
      <w:r w:rsidR="001A6B01">
        <w:t>I f</w:t>
      </w:r>
      <w:r w:rsidR="00D0298A">
        <w:t>eel applies to more than just software development. In any workplace, people who communicate effectively, share knowledge, and continuously look for ways to do better</w:t>
      </w:r>
      <w:r w:rsidR="00A97EC4">
        <w:t xml:space="preserve"> together</w:t>
      </w:r>
      <w:r w:rsidR="006D716F">
        <w:t xml:space="preserve"> will always be </w:t>
      </w:r>
      <w:r w:rsidR="002D3CD9">
        <w:t xml:space="preserve">able to accomplish more. DevOps is a good example of how improving the way people work </w:t>
      </w:r>
      <w:r w:rsidR="006224B8">
        <w:t xml:space="preserve">is just as important as the tools they use. </w:t>
      </w:r>
    </w:p>
    <w:p w14:paraId="059E5BAF" w14:textId="6DDA3D22" w:rsidR="00E81978" w:rsidRDefault="00E81978" w:rsidP="002F2D7C">
      <w:pPr>
        <w:pStyle w:val="SectionTitle"/>
        <w:rPr>
          <w:noProof/>
        </w:rPr>
      </w:pPr>
    </w:p>
    <w:sdt>
      <w:sdtPr>
        <w:rPr>
          <w:rFonts w:asciiTheme="minorHAnsi" w:eastAsiaTheme="minorEastAsia" w:hAnsiTheme="minorHAnsi" w:cstheme="minorBidi"/>
          <w:b w:val="0"/>
          <w:bCs w:val="0"/>
        </w:rPr>
        <w:id w:val="1941338159"/>
        <w:docPartObj>
          <w:docPartGallery w:val="Bibliographies"/>
          <w:docPartUnique/>
        </w:docPartObj>
      </w:sdtPr>
      <w:sdtEndPr>
        <w:rPr>
          <w:rFonts w:asciiTheme="majorHAnsi" w:eastAsiaTheme="majorEastAsia" w:hAnsiTheme="majorHAnsi" w:cstheme="majorBidi"/>
          <w:b/>
          <w:bCs/>
        </w:rPr>
      </w:sdtEndPr>
      <w:sdtContent>
        <w:p w14:paraId="059901BB" w14:textId="2F27C8FA" w:rsidR="002F2D7C" w:rsidRDefault="002F2D7C">
          <w:pPr>
            <w:pStyle w:val="Heading1"/>
          </w:pPr>
          <w:r>
            <w:t>References</w:t>
          </w:r>
        </w:p>
      </w:sdtContent>
    </w:sdt>
    <w:p w14:paraId="2455FE35"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Atlassian. (n.d.). </w:t>
      </w:r>
      <w:r w:rsidRPr="000C3C99">
        <w:rPr>
          <w:rFonts w:ascii="Times New Roman" w:eastAsia="Times New Roman" w:hAnsi="Times New Roman" w:cs="Times New Roman"/>
          <w:i/>
          <w:iCs/>
          <w:kern w:val="0"/>
          <w:lang w:eastAsia="en-US"/>
        </w:rPr>
        <w:t xml:space="preserve">What is Lean </w:t>
      </w:r>
      <w:proofErr w:type="spellStart"/>
      <w:r w:rsidRPr="000C3C99">
        <w:rPr>
          <w:rFonts w:ascii="Times New Roman" w:eastAsia="Times New Roman" w:hAnsi="Times New Roman" w:cs="Times New Roman"/>
          <w:i/>
          <w:iCs/>
          <w:kern w:val="0"/>
          <w:lang w:eastAsia="en-US"/>
        </w:rPr>
        <w:t>Methodolgy</w:t>
      </w:r>
      <w:proofErr w:type="spellEnd"/>
      <w:r w:rsidRPr="000C3C99">
        <w:rPr>
          <w:rFonts w:ascii="Times New Roman" w:eastAsia="Times New Roman" w:hAnsi="Times New Roman" w:cs="Times New Roman"/>
          <w:i/>
          <w:iCs/>
          <w:kern w:val="0"/>
          <w:lang w:eastAsia="en-US"/>
        </w:rPr>
        <w:t>?</w:t>
      </w:r>
      <w:r w:rsidRPr="000C3C99">
        <w:rPr>
          <w:rFonts w:ascii="Times New Roman" w:eastAsia="Times New Roman" w:hAnsi="Times New Roman" w:cs="Times New Roman"/>
          <w:kern w:val="0"/>
          <w:lang w:eastAsia="en-US"/>
        </w:rPr>
        <w:t xml:space="preserve"> Retrieved October 25, 2026, from https://www.atlassian.com/agile/project-management/lean-methodology</w:t>
      </w:r>
    </w:p>
    <w:p w14:paraId="1205F380"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AWS. (n.d.-a). </w:t>
      </w:r>
      <w:r w:rsidRPr="000C3C99">
        <w:rPr>
          <w:rFonts w:ascii="Times New Roman" w:eastAsia="Times New Roman" w:hAnsi="Times New Roman" w:cs="Times New Roman"/>
          <w:i/>
          <w:iCs/>
          <w:kern w:val="0"/>
          <w:lang w:eastAsia="en-US"/>
        </w:rPr>
        <w:t>Benefits of Continuous Delivery</w:t>
      </w:r>
      <w:r w:rsidRPr="000C3C99">
        <w:rPr>
          <w:rFonts w:ascii="Times New Roman" w:eastAsia="Times New Roman" w:hAnsi="Times New Roman" w:cs="Times New Roman"/>
          <w:kern w:val="0"/>
          <w:lang w:eastAsia="en-US"/>
        </w:rPr>
        <w:t>. Retrieved October 25, 2026, from https://docs.aws.amazon.com/whitepapers/latest/practicing-continuous-integration-continuous-delivery/benefits-of-continuous-delivery.html</w:t>
      </w:r>
    </w:p>
    <w:p w14:paraId="095B2A7A"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AWS. (n.d.-b). </w:t>
      </w:r>
      <w:r w:rsidRPr="000C3C99">
        <w:rPr>
          <w:rFonts w:ascii="Times New Roman" w:eastAsia="Times New Roman" w:hAnsi="Times New Roman" w:cs="Times New Roman"/>
          <w:i/>
          <w:iCs/>
          <w:kern w:val="0"/>
          <w:lang w:eastAsia="en-US"/>
        </w:rPr>
        <w:t>What is Continuous Delivery?</w:t>
      </w:r>
      <w:r w:rsidRPr="000C3C99">
        <w:rPr>
          <w:rFonts w:ascii="Times New Roman" w:eastAsia="Times New Roman" w:hAnsi="Times New Roman" w:cs="Times New Roman"/>
          <w:kern w:val="0"/>
          <w:lang w:eastAsia="en-US"/>
        </w:rPr>
        <w:t xml:space="preserve"> Retrieved October 25, 2026, from https://aws.amazon.com/devops/continuous-delivery/</w:t>
      </w:r>
    </w:p>
    <w:p w14:paraId="09794DE9"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Buchanan, I. (n.d.). </w:t>
      </w:r>
      <w:r w:rsidRPr="000C3C99">
        <w:rPr>
          <w:rFonts w:ascii="Times New Roman" w:eastAsia="Times New Roman" w:hAnsi="Times New Roman" w:cs="Times New Roman"/>
          <w:i/>
          <w:iCs/>
          <w:kern w:val="0"/>
          <w:lang w:eastAsia="en-US"/>
        </w:rPr>
        <w:t>History of DevOps</w:t>
      </w:r>
      <w:r w:rsidRPr="000C3C99">
        <w:rPr>
          <w:rFonts w:ascii="Times New Roman" w:eastAsia="Times New Roman" w:hAnsi="Times New Roman" w:cs="Times New Roman"/>
          <w:kern w:val="0"/>
          <w:lang w:eastAsia="en-US"/>
        </w:rPr>
        <w:t>. Atlassian. Retrieved October 25, 2026, from https://www.atlassian.com/devops/what-is-devops/history-of-devops</w:t>
      </w:r>
    </w:p>
    <w:p w14:paraId="0DAE90FB"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Dobra, A. (2025, March 31). History of DevOps – When Did DevOps Become a Thing? </w:t>
      </w:r>
      <w:proofErr w:type="spellStart"/>
      <w:r w:rsidRPr="000C3C99">
        <w:rPr>
          <w:rFonts w:ascii="Times New Roman" w:eastAsia="Times New Roman" w:hAnsi="Times New Roman" w:cs="Times New Roman"/>
          <w:i/>
          <w:iCs/>
          <w:kern w:val="0"/>
          <w:lang w:eastAsia="en-US"/>
        </w:rPr>
        <w:t>Bunnyshell</w:t>
      </w:r>
      <w:proofErr w:type="spellEnd"/>
      <w:r w:rsidRPr="000C3C99">
        <w:rPr>
          <w:rFonts w:ascii="Times New Roman" w:eastAsia="Times New Roman" w:hAnsi="Times New Roman" w:cs="Times New Roman"/>
          <w:kern w:val="0"/>
          <w:lang w:eastAsia="en-US"/>
        </w:rPr>
        <w:t>. Retrieved October 25, 2026, from https://www.bunnyshell.com/blog/history-of-devops/</w:t>
      </w:r>
    </w:p>
    <w:p w14:paraId="7CFC9C89" w14:textId="77777777" w:rsidR="000C3C99" w:rsidRPr="000C3C99" w:rsidRDefault="000C3C99" w:rsidP="000C3C99">
      <w:pPr>
        <w:ind w:left="720" w:hanging="720"/>
        <w:rPr>
          <w:rFonts w:ascii="Times New Roman" w:eastAsia="Times New Roman" w:hAnsi="Times New Roman" w:cs="Times New Roman"/>
          <w:kern w:val="0"/>
          <w:lang w:eastAsia="en-US"/>
        </w:rPr>
      </w:pPr>
      <w:proofErr w:type="spellStart"/>
      <w:r w:rsidRPr="000C3C99">
        <w:rPr>
          <w:rFonts w:ascii="Times New Roman" w:eastAsia="Times New Roman" w:hAnsi="Times New Roman" w:cs="Times New Roman"/>
          <w:kern w:val="0"/>
          <w:lang w:eastAsia="en-US"/>
        </w:rPr>
        <w:t>GeekForGeeks</w:t>
      </w:r>
      <w:proofErr w:type="spellEnd"/>
      <w:r w:rsidRPr="000C3C99">
        <w:rPr>
          <w:rFonts w:ascii="Times New Roman" w:eastAsia="Times New Roman" w:hAnsi="Times New Roman" w:cs="Times New Roman"/>
          <w:kern w:val="0"/>
          <w:lang w:eastAsia="en-US"/>
        </w:rPr>
        <w:t xml:space="preserve">. (2026, February 27). </w:t>
      </w:r>
      <w:r w:rsidRPr="000C3C99">
        <w:rPr>
          <w:rFonts w:ascii="Times New Roman" w:eastAsia="Times New Roman" w:hAnsi="Times New Roman" w:cs="Times New Roman"/>
          <w:i/>
          <w:iCs/>
          <w:kern w:val="0"/>
          <w:lang w:eastAsia="en-US"/>
        </w:rPr>
        <w:t>The evolution of DevOps 3 major trends for future</w:t>
      </w:r>
      <w:r w:rsidRPr="000C3C99">
        <w:rPr>
          <w:rFonts w:ascii="Times New Roman" w:eastAsia="Times New Roman" w:hAnsi="Times New Roman" w:cs="Times New Roman"/>
          <w:kern w:val="0"/>
          <w:lang w:eastAsia="en-US"/>
        </w:rPr>
        <w:t xml:space="preserve">. </w:t>
      </w:r>
      <w:proofErr w:type="spellStart"/>
      <w:r w:rsidRPr="000C3C99">
        <w:rPr>
          <w:rFonts w:ascii="Times New Roman" w:eastAsia="Times New Roman" w:hAnsi="Times New Roman" w:cs="Times New Roman"/>
          <w:kern w:val="0"/>
          <w:lang w:eastAsia="en-US"/>
        </w:rPr>
        <w:t>GeeksforGeeks</w:t>
      </w:r>
      <w:proofErr w:type="spellEnd"/>
      <w:r w:rsidRPr="000C3C99">
        <w:rPr>
          <w:rFonts w:ascii="Times New Roman" w:eastAsia="Times New Roman" w:hAnsi="Times New Roman" w:cs="Times New Roman"/>
          <w:kern w:val="0"/>
          <w:lang w:eastAsia="en-US"/>
        </w:rPr>
        <w:t>. Retrieved October 25, 2026, from https://www.geeksforgeeks.org/devops/the-evolution-of-devops-major-trends-for-future/</w:t>
      </w:r>
    </w:p>
    <w:p w14:paraId="020E2C2F"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kern w:val="0"/>
          <w:lang w:eastAsia="en-US"/>
        </w:rPr>
        <w:t xml:space="preserve">Lean Enterprise Institute. (2023, March 31). </w:t>
      </w:r>
      <w:r w:rsidRPr="000C3C99">
        <w:rPr>
          <w:rFonts w:ascii="Times New Roman" w:eastAsia="Times New Roman" w:hAnsi="Times New Roman" w:cs="Times New Roman"/>
          <w:i/>
          <w:iCs/>
          <w:kern w:val="0"/>
          <w:lang w:eastAsia="en-US"/>
        </w:rPr>
        <w:t>A brief history of lean - lean Enterprise Institute</w:t>
      </w:r>
      <w:r w:rsidRPr="000C3C99">
        <w:rPr>
          <w:rFonts w:ascii="Times New Roman" w:eastAsia="Times New Roman" w:hAnsi="Times New Roman" w:cs="Times New Roman"/>
          <w:kern w:val="0"/>
          <w:lang w:eastAsia="en-US"/>
        </w:rPr>
        <w:t>. https://www.lean.org/explore-lean/a-brief-history-of-lean/</w:t>
      </w:r>
    </w:p>
    <w:p w14:paraId="74C1B6A7" w14:textId="77777777" w:rsidR="000C3C99" w:rsidRPr="000C3C99" w:rsidRDefault="000C3C99" w:rsidP="000C3C99">
      <w:pPr>
        <w:ind w:left="720" w:hanging="720"/>
        <w:rPr>
          <w:rFonts w:ascii="Times New Roman" w:eastAsia="Times New Roman" w:hAnsi="Times New Roman" w:cs="Times New Roman"/>
          <w:kern w:val="0"/>
          <w:lang w:eastAsia="en-US"/>
        </w:rPr>
      </w:pPr>
      <w:r w:rsidRPr="000C3C99">
        <w:rPr>
          <w:rFonts w:ascii="Times New Roman" w:eastAsia="Times New Roman" w:hAnsi="Times New Roman" w:cs="Times New Roman"/>
          <w:i/>
          <w:iCs/>
          <w:kern w:val="0"/>
          <w:lang w:eastAsia="en-US"/>
        </w:rPr>
        <w:t>Manifesto for Agile software development</w:t>
      </w:r>
      <w:r w:rsidRPr="000C3C99">
        <w:rPr>
          <w:rFonts w:ascii="Times New Roman" w:eastAsia="Times New Roman" w:hAnsi="Times New Roman" w:cs="Times New Roman"/>
          <w:kern w:val="0"/>
          <w:lang w:eastAsia="en-US"/>
        </w:rPr>
        <w:t>. (n.d.). Retrieved October 25, 2026, from https://agilemanifesto.org/</w:t>
      </w:r>
    </w:p>
    <w:p w14:paraId="76051A7B" w14:textId="114A7437" w:rsidR="00E81978" w:rsidRDefault="00E81978" w:rsidP="005A3025">
      <w:pPr>
        <w:ind w:firstLine="0"/>
      </w:pPr>
    </w:p>
    <w:sectPr w:rsidR="00E81978">
      <w:headerReference w:type="default" r:id="rId9"/>
      <w:footerReference w:type="default" r:id="rId10"/>
      <w:headerReference w:type="firs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5624" w14:textId="77777777" w:rsidR="00F81A19" w:rsidRDefault="00F81A19">
      <w:pPr>
        <w:spacing w:line="240" w:lineRule="auto"/>
      </w:pPr>
      <w:r>
        <w:separator/>
      </w:r>
    </w:p>
    <w:p w14:paraId="7BEC6503" w14:textId="77777777" w:rsidR="00F81A19" w:rsidRDefault="00F81A19"/>
  </w:endnote>
  <w:endnote w:type="continuationSeparator" w:id="0">
    <w:p w14:paraId="1B532D57" w14:textId="77777777" w:rsidR="00F81A19" w:rsidRDefault="00F81A19">
      <w:pPr>
        <w:spacing w:line="240" w:lineRule="auto"/>
      </w:pPr>
      <w:r>
        <w:continuationSeparator/>
      </w:r>
    </w:p>
    <w:p w14:paraId="60FF3360" w14:textId="77777777" w:rsidR="00F81A19" w:rsidRDefault="00F81A19"/>
  </w:endnote>
  <w:endnote w:type="continuationNotice" w:id="1">
    <w:p w14:paraId="21A11F9D" w14:textId="77777777" w:rsidR="00F81A19" w:rsidRDefault="00F81A1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45EF" w14:textId="4E1A3DAE" w:rsidR="002F2D7C" w:rsidRDefault="00BD299D">
    <w:pPr>
      <w:pStyle w:val="Footer"/>
    </w:pPr>
    <w:r>
      <w:t>Shinsato</w:t>
    </w:r>
    <w:r w:rsidR="002F2D7C">
      <w:t>, C</w:t>
    </w:r>
    <w:r w:rsidR="006D1A37">
      <w:t>SD-3</w:t>
    </w:r>
    <w:r w:rsidR="005F66C4">
      <w:t>8</w:t>
    </w:r>
    <w:r w:rsidR="006D1A37">
      <w:t>0</w:t>
    </w:r>
    <w:r w:rsidR="002F2D7C">
      <w:ptab w:relativeTo="margin" w:alignment="center" w:leader="none"/>
    </w:r>
    <w:r w:rsidR="005F66C4">
      <w:t>October 24, 2026</w:t>
    </w:r>
    <w:r w:rsidR="002F2D7C">
      <w:ptab w:relativeTo="margin" w:alignment="right" w:leader="none"/>
    </w:r>
    <w:r w:rsidR="002F2D7C">
      <w:rPr>
        <w:color w:val="7F7F7F" w:themeColor="background1" w:themeShade="7F"/>
        <w:spacing w:val="60"/>
      </w:rPr>
      <w:t>Page</w:t>
    </w:r>
    <w:r w:rsidR="002F2D7C">
      <w:t xml:space="preserve"> | </w:t>
    </w:r>
    <w:r w:rsidR="002F2D7C">
      <w:fldChar w:fldCharType="begin"/>
    </w:r>
    <w:r w:rsidR="002F2D7C">
      <w:instrText xml:space="preserve"> PAGE   \* MERGEFORMAT </w:instrText>
    </w:r>
    <w:r w:rsidR="002F2D7C">
      <w:fldChar w:fldCharType="separate"/>
    </w:r>
    <w:r w:rsidR="002F2D7C">
      <w:t>1</w:t>
    </w:r>
    <w:r w:rsidR="002F2D7C">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42A0" w14:textId="77777777" w:rsidR="00F81A19" w:rsidRDefault="00F81A19">
      <w:pPr>
        <w:spacing w:line="240" w:lineRule="auto"/>
      </w:pPr>
      <w:r>
        <w:separator/>
      </w:r>
    </w:p>
    <w:p w14:paraId="4627E7D0" w14:textId="77777777" w:rsidR="00F81A19" w:rsidRDefault="00F81A19"/>
  </w:footnote>
  <w:footnote w:type="continuationSeparator" w:id="0">
    <w:p w14:paraId="69525316" w14:textId="77777777" w:rsidR="00F81A19" w:rsidRDefault="00F81A19">
      <w:pPr>
        <w:spacing w:line="240" w:lineRule="auto"/>
      </w:pPr>
      <w:r>
        <w:continuationSeparator/>
      </w:r>
    </w:p>
    <w:p w14:paraId="164A4F62" w14:textId="77777777" w:rsidR="00F81A19" w:rsidRDefault="00F81A19"/>
  </w:footnote>
  <w:footnote w:type="continuationNotice" w:id="1">
    <w:p w14:paraId="52293165" w14:textId="77777777" w:rsidR="00F81A19" w:rsidRDefault="00F81A1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09D2" w14:textId="248B4397" w:rsidR="00E81978" w:rsidRPr="005F66C4" w:rsidRDefault="005F66C4">
    <w:pPr>
      <w:pStyle w:val="Header"/>
      <w:rPr>
        <w:caps/>
      </w:rPr>
    </w:pPr>
    <w:r>
      <w:rPr>
        <w:rStyle w:val="Strong"/>
      </w:rPr>
      <w:t>History of devops</w:t>
    </w:r>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FF28" w14:textId="5FD73377" w:rsidR="00E81978" w:rsidRDefault="005D3A03">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4310777">
    <w:abstractNumId w:val="9"/>
  </w:num>
  <w:num w:numId="2" w16cid:durableId="388848552">
    <w:abstractNumId w:val="7"/>
  </w:num>
  <w:num w:numId="3" w16cid:durableId="1132402270">
    <w:abstractNumId w:val="6"/>
  </w:num>
  <w:num w:numId="4" w16cid:durableId="1477068274">
    <w:abstractNumId w:val="5"/>
  </w:num>
  <w:num w:numId="5" w16cid:durableId="1280066717">
    <w:abstractNumId w:val="4"/>
  </w:num>
  <w:num w:numId="6" w16cid:durableId="1503739026">
    <w:abstractNumId w:val="8"/>
  </w:num>
  <w:num w:numId="7" w16cid:durableId="1322931000">
    <w:abstractNumId w:val="3"/>
  </w:num>
  <w:num w:numId="8" w16cid:durableId="151798554">
    <w:abstractNumId w:val="2"/>
  </w:num>
  <w:num w:numId="9" w16cid:durableId="345912136">
    <w:abstractNumId w:val="1"/>
  </w:num>
  <w:num w:numId="10" w16cid:durableId="606350858">
    <w:abstractNumId w:val="0"/>
  </w:num>
  <w:num w:numId="11" w16cid:durableId="1446147847">
    <w:abstractNumId w:val="9"/>
    <w:lvlOverride w:ilvl="0">
      <w:startOverride w:val="1"/>
    </w:lvlOverride>
  </w:num>
  <w:num w:numId="12" w16cid:durableId="2062317567">
    <w:abstractNumId w:val="13"/>
  </w:num>
  <w:num w:numId="13" w16cid:durableId="1246915704">
    <w:abstractNumId w:val="11"/>
  </w:num>
  <w:num w:numId="14" w16cid:durableId="1392343485">
    <w:abstractNumId w:val="10"/>
  </w:num>
  <w:num w:numId="15" w16cid:durableId="1350332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31"/>
    <w:rsid w:val="00007230"/>
    <w:rsid w:val="00007532"/>
    <w:rsid w:val="000154E7"/>
    <w:rsid w:val="0003044D"/>
    <w:rsid w:val="000405F5"/>
    <w:rsid w:val="000628D2"/>
    <w:rsid w:val="00067C20"/>
    <w:rsid w:val="00071387"/>
    <w:rsid w:val="00071443"/>
    <w:rsid w:val="000760E5"/>
    <w:rsid w:val="000819C1"/>
    <w:rsid w:val="00084A36"/>
    <w:rsid w:val="0008716E"/>
    <w:rsid w:val="000926CD"/>
    <w:rsid w:val="00095BEC"/>
    <w:rsid w:val="000B5EBC"/>
    <w:rsid w:val="000B67AC"/>
    <w:rsid w:val="000C0500"/>
    <w:rsid w:val="000C3C99"/>
    <w:rsid w:val="000C5C78"/>
    <w:rsid w:val="000D3F41"/>
    <w:rsid w:val="000D4B3F"/>
    <w:rsid w:val="000D597C"/>
    <w:rsid w:val="000E04A4"/>
    <w:rsid w:val="000E5583"/>
    <w:rsid w:val="000F2D13"/>
    <w:rsid w:val="001009D3"/>
    <w:rsid w:val="001057F7"/>
    <w:rsid w:val="001172FB"/>
    <w:rsid w:val="001216F3"/>
    <w:rsid w:val="00126E82"/>
    <w:rsid w:val="0014016A"/>
    <w:rsid w:val="001425C3"/>
    <w:rsid w:val="00146F40"/>
    <w:rsid w:val="001515AC"/>
    <w:rsid w:val="0015472C"/>
    <w:rsid w:val="00170AFB"/>
    <w:rsid w:val="00171EC7"/>
    <w:rsid w:val="00174FCF"/>
    <w:rsid w:val="00183A3F"/>
    <w:rsid w:val="00194CBB"/>
    <w:rsid w:val="001A6B01"/>
    <w:rsid w:val="001B7D11"/>
    <w:rsid w:val="001E1838"/>
    <w:rsid w:val="001E19E8"/>
    <w:rsid w:val="00204362"/>
    <w:rsid w:val="0022080D"/>
    <w:rsid w:val="00224B0D"/>
    <w:rsid w:val="00234595"/>
    <w:rsid w:val="002422AC"/>
    <w:rsid w:val="00257687"/>
    <w:rsid w:val="002579D5"/>
    <w:rsid w:val="00265D5C"/>
    <w:rsid w:val="00274B06"/>
    <w:rsid w:val="002823A1"/>
    <w:rsid w:val="00284054"/>
    <w:rsid w:val="002862FE"/>
    <w:rsid w:val="00286881"/>
    <w:rsid w:val="002905C5"/>
    <w:rsid w:val="00295C74"/>
    <w:rsid w:val="002D216B"/>
    <w:rsid w:val="002D3CD9"/>
    <w:rsid w:val="002D5BEA"/>
    <w:rsid w:val="002D6134"/>
    <w:rsid w:val="002F1804"/>
    <w:rsid w:val="002F2D7C"/>
    <w:rsid w:val="002F3780"/>
    <w:rsid w:val="002F43DB"/>
    <w:rsid w:val="002F710E"/>
    <w:rsid w:val="003059DA"/>
    <w:rsid w:val="0031139A"/>
    <w:rsid w:val="00327F22"/>
    <w:rsid w:val="003515BF"/>
    <w:rsid w:val="00352F25"/>
    <w:rsid w:val="00355DCA"/>
    <w:rsid w:val="00360B69"/>
    <w:rsid w:val="00380D5B"/>
    <w:rsid w:val="00392CBA"/>
    <w:rsid w:val="0039638C"/>
    <w:rsid w:val="003A48FF"/>
    <w:rsid w:val="003A5464"/>
    <w:rsid w:val="003A5751"/>
    <w:rsid w:val="003B030A"/>
    <w:rsid w:val="003B5E71"/>
    <w:rsid w:val="003D0AD6"/>
    <w:rsid w:val="003D35C6"/>
    <w:rsid w:val="003D4727"/>
    <w:rsid w:val="003E152E"/>
    <w:rsid w:val="003E1D9D"/>
    <w:rsid w:val="003F02A2"/>
    <w:rsid w:val="003F3F1B"/>
    <w:rsid w:val="003F51C4"/>
    <w:rsid w:val="003F62FC"/>
    <w:rsid w:val="00400902"/>
    <w:rsid w:val="00401BB3"/>
    <w:rsid w:val="0040551B"/>
    <w:rsid w:val="004059BC"/>
    <w:rsid w:val="00427BFC"/>
    <w:rsid w:val="00427C40"/>
    <w:rsid w:val="00456476"/>
    <w:rsid w:val="00460F74"/>
    <w:rsid w:val="0046312D"/>
    <w:rsid w:val="00481681"/>
    <w:rsid w:val="00494081"/>
    <w:rsid w:val="00495466"/>
    <w:rsid w:val="00495B8C"/>
    <w:rsid w:val="00497ECE"/>
    <w:rsid w:val="004A0F5E"/>
    <w:rsid w:val="004B3132"/>
    <w:rsid w:val="004C034C"/>
    <w:rsid w:val="004C6707"/>
    <w:rsid w:val="004E3CBC"/>
    <w:rsid w:val="004F22CF"/>
    <w:rsid w:val="004F6F6E"/>
    <w:rsid w:val="004F7051"/>
    <w:rsid w:val="005139AA"/>
    <w:rsid w:val="00522ED2"/>
    <w:rsid w:val="0052403B"/>
    <w:rsid w:val="005244D1"/>
    <w:rsid w:val="00526EE8"/>
    <w:rsid w:val="0053441F"/>
    <w:rsid w:val="00551A02"/>
    <w:rsid w:val="005534FA"/>
    <w:rsid w:val="0056090D"/>
    <w:rsid w:val="005620FC"/>
    <w:rsid w:val="00564DDA"/>
    <w:rsid w:val="00570E8B"/>
    <w:rsid w:val="00592080"/>
    <w:rsid w:val="005926AE"/>
    <w:rsid w:val="00593DD1"/>
    <w:rsid w:val="00595348"/>
    <w:rsid w:val="005A3025"/>
    <w:rsid w:val="005A4512"/>
    <w:rsid w:val="005B23D3"/>
    <w:rsid w:val="005B579E"/>
    <w:rsid w:val="005C1E08"/>
    <w:rsid w:val="005C4F4A"/>
    <w:rsid w:val="005C7DC8"/>
    <w:rsid w:val="005D3A03"/>
    <w:rsid w:val="005E023D"/>
    <w:rsid w:val="005E6DCB"/>
    <w:rsid w:val="005F540B"/>
    <w:rsid w:val="005F66C4"/>
    <w:rsid w:val="00602506"/>
    <w:rsid w:val="0060258A"/>
    <w:rsid w:val="00617F91"/>
    <w:rsid w:val="006209E2"/>
    <w:rsid w:val="006224B8"/>
    <w:rsid w:val="006230C4"/>
    <w:rsid w:val="00636C77"/>
    <w:rsid w:val="006415CB"/>
    <w:rsid w:val="006816A8"/>
    <w:rsid w:val="00687BC7"/>
    <w:rsid w:val="00690BA5"/>
    <w:rsid w:val="00691493"/>
    <w:rsid w:val="006A7C5F"/>
    <w:rsid w:val="006B5588"/>
    <w:rsid w:val="006C25FB"/>
    <w:rsid w:val="006D1A37"/>
    <w:rsid w:val="006D716F"/>
    <w:rsid w:val="006E2D6A"/>
    <w:rsid w:val="00703AB1"/>
    <w:rsid w:val="00706F31"/>
    <w:rsid w:val="007073BF"/>
    <w:rsid w:val="00713F46"/>
    <w:rsid w:val="00730710"/>
    <w:rsid w:val="00733E3B"/>
    <w:rsid w:val="00774371"/>
    <w:rsid w:val="007758B7"/>
    <w:rsid w:val="00775F5D"/>
    <w:rsid w:val="007908B7"/>
    <w:rsid w:val="0079215F"/>
    <w:rsid w:val="007A5C99"/>
    <w:rsid w:val="007A77D5"/>
    <w:rsid w:val="007B3846"/>
    <w:rsid w:val="007B697D"/>
    <w:rsid w:val="007E1C8B"/>
    <w:rsid w:val="007F5451"/>
    <w:rsid w:val="007F6CC4"/>
    <w:rsid w:val="008002C0"/>
    <w:rsid w:val="008041F3"/>
    <w:rsid w:val="00824773"/>
    <w:rsid w:val="0082667B"/>
    <w:rsid w:val="00834BC2"/>
    <w:rsid w:val="00841662"/>
    <w:rsid w:val="00850116"/>
    <w:rsid w:val="00853763"/>
    <w:rsid w:val="00863E56"/>
    <w:rsid w:val="0086611C"/>
    <w:rsid w:val="008718FE"/>
    <w:rsid w:val="008C2DD6"/>
    <w:rsid w:val="008C5323"/>
    <w:rsid w:val="008C55FF"/>
    <w:rsid w:val="008C77BE"/>
    <w:rsid w:val="008D4CC4"/>
    <w:rsid w:val="008E398D"/>
    <w:rsid w:val="008E6F91"/>
    <w:rsid w:val="0090214D"/>
    <w:rsid w:val="00917295"/>
    <w:rsid w:val="00931407"/>
    <w:rsid w:val="00934342"/>
    <w:rsid w:val="0094161B"/>
    <w:rsid w:val="00946209"/>
    <w:rsid w:val="00953519"/>
    <w:rsid w:val="0095386E"/>
    <w:rsid w:val="00961CB2"/>
    <w:rsid w:val="009641A3"/>
    <w:rsid w:val="00972A93"/>
    <w:rsid w:val="00975BA4"/>
    <w:rsid w:val="00984A9F"/>
    <w:rsid w:val="009854B5"/>
    <w:rsid w:val="0099050C"/>
    <w:rsid w:val="009966E3"/>
    <w:rsid w:val="009A6140"/>
    <w:rsid w:val="009A6A3B"/>
    <w:rsid w:val="009B71CC"/>
    <w:rsid w:val="009D1301"/>
    <w:rsid w:val="009D32DB"/>
    <w:rsid w:val="009D424E"/>
    <w:rsid w:val="009D620B"/>
    <w:rsid w:val="009F1FF9"/>
    <w:rsid w:val="00A11C56"/>
    <w:rsid w:val="00A238D4"/>
    <w:rsid w:val="00A2610F"/>
    <w:rsid w:val="00A5322E"/>
    <w:rsid w:val="00A53FED"/>
    <w:rsid w:val="00A566D7"/>
    <w:rsid w:val="00A67662"/>
    <w:rsid w:val="00A733A4"/>
    <w:rsid w:val="00A76F40"/>
    <w:rsid w:val="00A877C5"/>
    <w:rsid w:val="00A90345"/>
    <w:rsid w:val="00A91507"/>
    <w:rsid w:val="00A91661"/>
    <w:rsid w:val="00A97EC4"/>
    <w:rsid w:val="00AA190E"/>
    <w:rsid w:val="00AC7C1C"/>
    <w:rsid w:val="00B030C0"/>
    <w:rsid w:val="00B11215"/>
    <w:rsid w:val="00B1427D"/>
    <w:rsid w:val="00B32C22"/>
    <w:rsid w:val="00B5776C"/>
    <w:rsid w:val="00B77531"/>
    <w:rsid w:val="00B823AA"/>
    <w:rsid w:val="00B87530"/>
    <w:rsid w:val="00B90B3E"/>
    <w:rsid w:val="00BA3AF9"/>
    <w:rsid w:val="00BA45DB"/>
    <w:rsid w:val="00BB248D"/>
    <w:rsid w:val="00BC4D2F"/>
    <w:rsid w:val="00BD299D"/>
    <w:rsid w:val="00BF4184"/>
    <w:rsid w:val="00BF5B92"/>
    <w:rsid w:val="00C035F4"/>
    <w:rsid w:val="00C0601E"/>
    <w:rsid w:val="00C107E1"/>
    <w:rsid w:val="00C1314E"/>
    <w:rsid w:val="00C14447"/>
    <w:rsid w:val="00C31D30"/>
    <w:rsid w:val="00C424AA"/>
    <w:rsid w:val="00C513EB"/>
    <w:rsid w:val="00C56EB1"/>
    <w:rsid w:val="00C61A8D"/>
    <w:rsid w:val="00C719EE"/>
    <w:rsid w:val="00C76641"/>
    <w:rsid w:val="00C935E4"/>
    <w:rsid w:val="00C95F06"/>
    <w:rsid w:val="00CA1FF7"/>
    <w:rsid w:val="00CC3376"/>
    <w:rsid w:val="00CD24F8"/>
    <w:rsid w:val="00CD36A1"/>
    <w:rsid w:val="00CD6E39"/>
    <w:rsid w:val="00CE2A5D"/>
    <w:rsid w:val="00CF6E91"/>
    <w:rsid w:val="00CF7561"/>
    <w:rsid w:val="00D00DE2"/>
    <w:rsid w:val="00D0298A"/>
    <w:rsid w:val="00D03CF0"/>
    <w:rsid w:val="00D12D59"/>
    <w:rsid w:val="00D12E67"/>
    <w:rsid w:val="00D17273"/>
    <w:rsid w:val="00D225A6"/>
    <w:rsid w:val="00D40C14"/>
    <w:rsid w:val="00D45D2E"/>
    <w:rsid w:val="00D65905"/>
    <w:rsid w:val="00D670BF"/>
    <w:rsid w:val="00D74CA0"/>
    <w:rsid w:val="00D85B68"/>
    <w:rsid w:val="00D96C4B"/>
    <w:rsid w:val="00DA66EA"/>
    <w:rsid w:val="00DB5589"/>
    <w:rsid w:val="00DD4F31"/>
    <w:rsid w:val="00DE5CE6"/>
    <w:rsid w:val="00DE7141"/>
    <w:rsid w:val="00DF4897"/>
    <w:rsid w:val="00E07719"/>
    <w:rsid w:val="00E16ECF"/>
    <w:rsid w:val="00E249F4"/>
    <w:rsid w:val="00E40044"/>
    <w:rsid w:val="00E42C67"/>
    <w:rsid w:val="00E50945"/>
    <w:rsid w:val="00E6004D"/>
    <w:rsid w:val="00E81978"/>
    <w:rsid w:val="00E84C25"/>
    <w:rsid w:val="00E857A0"/>
    <w:rsid w:val="00E86913"/>
    <w:rsid w:val="00EA1A58"/>
    <w:rsid w:val="00EA4827"/>
    <w:rsid w:val="00EB170E"/>
    <w:rsid w:val="00EB7815"/>
    <w:rsid w:val="00EC5169"/>
    <w:rsid w:val="00EC660B"/>
    <w:rsid w:val="00EF2F29"/>
    <w:rsid w:val="00F05FCF"/>
    <w:rsid w:val="00F2102E"/>
    <w:rsid w:val="00F2145D"/>
    <w:rsid w:val="00F2186C"/>
    <w:rsid w:val="00F257C4"/>
    <w:rsid w:val="00F302F4"/>
    <w:rsid w:val="00F357EB"/>
    <w:rsid w:val="00F379B7"/>
    <w:rsid w:val="00F4056D"/>
    <w:rsid w:val="00F40CBF"/>
    <w:rsid w:val="00F478FE"/>
    <w:rsid w:val="00F51526"/>
    <w:rsid w:val="00F525FA"/>
    <w:rsid w:val="00F60F79"/>
    <w:rsid w:val="00F67EA5"/>
    <w:rsid w:val="00F73547"/>
    <w:rsid w:val="00F74510"/>
    <w:rsid w:val="00F81A19"/>
    <w:rsid w:val="00F84A8A"/>
    <w:rsid w:val="00F9506B"/>
    <w:rsid w:val="00FA65D6"/>
    <w:rsid w:val="00FB69D5"/>
    <w:rsid w:val="00FC04B3"/>
    <w:rsid w:val="00FC696B"/>
    <w:rsid w:val="00FD435E"/>
    <w:rsid w:val="00FD75CE"/>
    <w:rsid w:val="00FE2184"/>
    <w:rsid w:val="00FE5AF3"/>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E0796"/>
  <w15:chartTrackingRefBased/>
  <w15:docId w15:val="{B9055B38-E269-4641-A43E-8BA55AA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95386E"/>
    <w:rPr>
      <w:color w:val="5F5F5F" w:themeColor="hyperlink"/>
      <w:u w:val="single"/>
    </w:rPr>
  </w:style>
  <w:style w:type="character" w:styleId="UnresolvedMention">
    <w:name w:val="Unresolved Mention"/>
    <w:basedOn w:val="DefaultParagraphFont"/>
    <w:uiPriority w:val="99"/>
    <w:semiHidden/>
    <w:unhideWhenUsed/>
    <w:rsid w:val="00953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04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445593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1428454">
      <w:bodyDiv w:val="1"/>
      <w:marLeft w:val="0"/>
      <w:marRight w:val="0"/>
      <w:marTop w:val="0"/>
      <w:marBottom w:val="0"/>
      <w:divBdr>
        <w:top w:val="none" w:sz="0" w:space="0" w:color="auto"/>
        <w:left w:val="none" w:sz="0" w:space="0" w:color="auto"/>
        <w:bottom w:val="none" w:sz="0" w:space="0" w:color="auto"/>
        <w:right w:val="none" w:sz="0" w:space="0" w:color="auto"/>
      </w:divBdr>
    </w:div>
    <w:div w:id="515733037">
      <w:bodyDiv w:val="1"/>
      <w:marLeft w:val="0"/>
      <w:marRight w:val="0"/>
      <w:marTop w:val="0"/>
      <w:marBottom w:val="0"/>
      <w:divBdr>
        <w:top w:val="none" w:sz="0" w:space="0" w:color="auto"/>
        <w:left w:val="none" w:sz="0" w:space="0" w:color="auto"/>
        <w:bottom w:val="none" w:sz="0" w:space="0" w:color="auto"/>
        <w:right w:val="none" w:sz="0" w:space="0" w:color="auto"/>
      </w:divBdr>
    </w:div>
    <w:div w:id="555505509">
      <w:bodyDiv w:val="1"/>
      <w:marLeft w:val="0"/>
      <w:marRight w:val="0"/>
      <w:marTop w:val="0"/>
      <w:marBottom w:val="0"/>
      <w:divBdr>
        <w:top w:val="none" w:sz="0" w:space="0" w:color="auto"/>
        <w:left w:val="none" w:sz="0" w:space="0" w:color="auto"/>
        <w:bottom w:val="none" w:sz="0" w:space="0" w:color="auto"/>
        <w:right w:val="none" w:sz="0" w:space="0" w:color="auto"/>
      </w:divBdr>
      <w:divsChild>
        <w:div w:id="1052078856">
          <w:marLeft w:val="-72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97261331">
      <w:bodyDiv w:val="1"/>
      <w:marLeft w:val="0"/>
      <w:marRight w:val="0"/>
      <w:marTop w:val="0"/>
      <w:marBottom w:val="0"/>
      <w:divBdr>
        <w:top w:val="none" w:sz="0" w:space="0" w:color="auto"/>
        <w:left w:val="none" w:sz="0" w:space="0" w:color="auto"/>
        <w:bottom w:val="none" w:sz="0" w:space="0" w:color="auto"/>
        <w:right w:val="none" w:sz="0" w:space="0" w:color="auto"/>
      </w:divBdr>
      <w:divsChild>
        <w:div w:id="798719419">
          <w:marLeft w:val="-72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099872">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73679CBD348C4977F5AD253CC46F1"/>
        <w:category>
          <w:name w:val="General"/>
          <w:gallery w:val="placeholder"/>
        </w:category>
        <w:types>
          <w:type w:val="bbPlcHdr"/>
        </w:types>
        <w:behaviors>
          <w:behavior w:val="content"/>
        </w:behaviors>
        <w:guid w:val="{E9E91276-2AB0-4628-A53A-B091504FD544}"/>
      </w:docPartPr>
      <w:docPartBody>
        <w:p w:rsidR="00950781" w:rsidRDefault="00B61A67">
          <w:pPr>
            <w:pStyle w:val="A1A73679CBD348C4977F5AD253CC46F1"/>
          </w:pPr>
          <w:r>
            <w:t>[Title Here, up to 12 Words, on One to Two Lines]</w:t>
          </w:r>
        </w:p>
      </w:docPartBody>
    </w:docPart>
    <w:docPart>
      <w:docPartPr>
        <w:name w:val="65F71D36B55A446FB3FD9E022EB10E9D"/>
        <w:category>
          <w:name w:val="General"/>
          <w:gallery w:val="placeholder"/>
        </w:category>
        <w:types>
          <w:type w:val="bbPlcHdr"/>
        </w:types>
        <w:behaviors>
          <w:behavior w:val="content"/>
        </w:behaviors>
        <w:guid w:val="{74807426-FD39-4D44-AB7A-4F841F3D7C4C}"/>
      </w:docPartPr>
      <w:docPartBody>
        <w:p w:rsidR="00950781" w:rsidRDefault="00B61A67">
          <w:pPr>
            <w:pStyle w:val="65F71D36B55A446FB3FD9E022EB10E9D"/>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67"/>
    <w:rsid w:val="001D109E"/>
    <w:rsid w:val="003D0AD6"/>
    <w:rsid w:val="004E3CBC"/>
    <w:rsid w:val="00564DDA"/>
    <w:rsid w:val="006874B6"/>
    <w:rsid w:val="00703AB1"/>
    <w:rsid w:val="007F6CC4"/>
    <w:rsid w:val="008C2DD6"/>
    <w:rsid w:val="00950781"/>
    <w:rsid w:val="00AB6EB1"/>
    <w:rsid w:val="00B61A67"/>
    <w:rsid w:val="00C164D7"/>
    <w:rsid w:val="00CB1B2B"/>
    <w:rsid w:val="00E13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73679CBD348C4977F5AD253CC46F1">
    <w:name w:val="A1A73679CBD348C4977F5AD253CC46F1"/>
  </w:style>
  <w:style w:type="character" w:styleId="Emphasis">
    <w:name w:val="Emphasis"/>
    <w:basedOn w:val="DefaultParagraphFont"/>
    <w:uiPriority w:val="4"/>
    <w:unhideWhenUsed/>
    <w:qFormat/>
    <w:rPr>
      <w:i/>
      <w:iCs/>
    </w:rPr>
  </w:style>
  <w:style w:type="paragraph" w:customStyle="1" w:styleId="65F71D36B55A446FB3FD9E022EB10E9D">
    <w:name w:val="65F71D36B55A446FB3FD9E022EB10E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report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Article</b:Tag>
    <b:SourceType>Book</b:SourceType>
    <b:Guid>{D4382C40-3DA7-4574-927B-2A66B806D070}</b:Guid>
    <b:Title>On Writing: A Memoir of the Craft</b:Title>
    <b:Year>2000</b:Year>
    <b:JournalName>Journal Title</b:JournalName>
    <b:Pages>Pages From - To</b:Pages>
    <b:Author>
      <b:Author>
        <b:NameList>
          <b:Person>
            <b:Last>King</b:Last>
            <b:First>Steven</b:First>
          </b:Person>
        </b:NameList>
      </b:Author>
    </b:Author>
    <b:Publisher>Scribner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7F3253-C0BA-4CB4-9DC8-61581FBEC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301</TotalTime>
  <Pages>7</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DevOps</dc:title>
  <dc:subject/>
  <dc:creator>Ron</dc:creator>
  <cp:keywords/>
  <dc:description/>
  <cp:lastModifiedBy>Miles Shinsato</cp:lastModifiedBy>
  <cp:revision>221</cp:revision>
  <dcterms:created xsi:type="dcterms:W3CDTF">2026-10-24T23:54:00Z</dcterms:created>
  <dcterms:modified xsi:type="dcterms:W3CDTF">2026-10-25T12:12:00Z</dcterms:modified>
</cp:coreProperties>
</file>